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A6C4F1" w14:textId="0D1AA57B" w:rsidR="00A61A58" w:rsidRPr="00953851" w:rsidRDefault="00A61A58" w:rsidP="00A61A58">
      <w:pPr>
        <w:rPr>
          <w:bCs/>
        </w:rPr>
      </w:pPr>
      <w:r w:rsidRPr="00953851">
        <w:rPr>
          <w:bCs/>
        </w:rPr>
        <w:t>The JCU Brisbane Student Association (JCUBSA) is an organisation led by a team of student leaders who form a bridge of communication between JCUB students and staff, and aim to provide representation and support to all members. Preparations are currently underway to rebrand to the JCU Brisbane Student Board and a website is essential to this process.</w:t>
      </w:r>
    </w:p>
    <w:p w14:paraId="08DE2A92" w14:textId="77777777" w:rsidR="00A61A58" w:rsidRPr="00953851" w:rsidRDefault="00A61A58" w:rsidP="00A61A58">
      <w:pPr>
        <w:rPr>
          <w:bCs/>
        </w:rPr>
      </w:pPr>
    </w:p>
    <w:p w14:paraId="278E8EAA" w14:textId="2303D97D" w:rsidR="00953851" w:rsidRPr="00953851" w:rsidRDefault="00953851" w:rsidP="00A61A58">
      <w:pPr>
        <w:rPr>
          <w:bCs/>
        </w:rPr>
      </w:pPr>
      <w:r w:rsidRPr="00953851">
        <w:rPr>
          <w:bCs/>
        </w:rPr>
        <w:t>The aim is to have an active website for the announcement of the rebrand.</w:t>
      </w:r>
    </w:p>
    <w:p w14:paraId="4E13CE6C" w14:textId="77777777" w:rsidR="00A61A58" w:rsidRDefault="00A61A58" w:rsidP="00A61A58">
      <w:pPr>
        <w:rPr>
          <w:b/>
          <w:bCs/>
        </w:rPr>
      </w:pPr>
    </w:p>
    <w:p w14:paraId="44973317" w14:textId="5E689815" w:rsidR="00A61A58" w:rsidRPr="00A61A58" w:rsidRDefault="00425B09" w:rsidP="00A61A58">
      <w:pPr>
        <w:pStyle w:val="ListParagraph"/>
        <w:numPr>
          <w:ilvl w:val="0"/>
          <w:numId w:val="8"/>
        </w:numPr>
        <w:rPr>
          <w:b/>
          <w:bCs/>
        </w:rPr>
      </w:pPr>
      <w:r w:rsidRPr="00A61A58">
        <w:rPr>
          <w:b/>
          <w:bCs/>
        </w:rPr>
        <w:t xml:space="preserve">USER STORIES </w:t>
      </w:r>
    </w:p>
    <w:p w14:paraId="2CBAD81C" w14:textId="77777777" w:rsidR="00425B09" w:rsidRDefault="00425B09" w:rsidP="00425B09"/>
    <w:p w14:paraId="170163B8" w14:textId="13956CEE" w:rsidR="00425B09" w:rsidRPr="00124E0B" w:rsidRDefault="00425B09" w:rsidP="00124E0B">
      <w:pPr>
        <w:pStyle w:val="ListParagraph"/>
        <w:numPr>
          <w:ilvl w:val="0"/>
          <w:numId w:val="6"/>
        </w:numPr>
        <w:rPr>
          <w:b/>
          <w:bCs/>
          <w:i/>
          <w:iCs/>
        </w:rPr>
      </w:pPr>
      <w:r w:rsidRPr="00124E0B">
        <w:rPr>
          <w:b/>
          <w:bCs/>
          <w:i/>
          <w:iCs/>
        </w:rPr>
        <w:t>As a Visitor/</w:t>
      </w:r>
      <w:r w:rsidR="00124E0B" w:rsidRPr="00124E0B">
        <w:rPr>
          <w:b/>
          <w:bCs/>
          <w:i/>
          <w:iCs/>
        </w:rPr>
        <w:t>Students</w:t>
      </w:r>
      <w:r w:rsidRPr="00124E0B">
        <w:rPr>
          <w:b/>
          <w:bCs/>
          <w:i/>
          <w:iCs/>
        </w:rPr>
        <w:t xml:space="preserve">: </w:t>
      </w:r>
    </w:p>
    <w:p w14:paraId="2B5B5081" w14:textId="77777777" w:rsidR="00425B09" w:rsidRDefault="00425B09" w:rsidP="00425B09"/>
    <w:p w14:paraId="692C235A" w14:textId="77777777" w:rsidR="00425B09" w:rsidRPr="00B4365B" w:rsidRDefault="00425B09" w:rsidP="00425B09">
      <w:pPr>
        <w:rPr>
          <w:i/>
          <w:iCs/>
        </w:rPr>
      </w:pPr>
      <w:r w:rsidRPr="00B4365B">
        <w:rPr>
          <w:i/>
          <w:iCs/>
        </w:rPr>
        <w:t xml:space="preserve">Engaging Homepage: </w:t>
      </w:r>
    </w:p>
    <w:p w14:paraId="5D552044" w14:textId="77777777" w:rsidR="00425B09" w:rsidRDefault="00425B09" w:rsidP="00425B09"/>
    <w:p w14:paraId="25C3B21D" w14:textId="77777777" w:rsidR="00425B09" w:rsidRDefault="00425B09" w:rsidP="00425B09">
      <w:pPr>
        <w:pStyle w:val="ListParagraph"/>
        <w:numPr>
          <w:ilvl w:val="0"/>
          <w:numId w:val="2"/>
        </w:numPr>
      </w:pPr>
      <w:r>
        <w:t xml:space="preserve">I want to visit the homepage and be greeted with vibrant, student-friendly visuals and interactive elements. </w:t>
      </w:r>
    </w:p>
    <w:p w14:paraId="5F94BB1B" w14:textId="77777777" w:rsidR="00425B09" w:rsidRDefault="00425B09" w:rsidP="00425B09"/>
    <w:p w14:paraId="67DAD9F7" w14:textId="77777777" w:rsidR="00425B09" w:rsidRDefault="00425B09" w:rsidP="00425B09">
      <w:pPr>
        <w:pStyle w:val="ListParagraph"/>
        <w:numPr>
          <w:ilvl w:val="0"/>
          <w:numId w:val="2"/>
        </w:numPr>
      </w:pPr>
      <w:r>
        <w:t xml:space="preserve">I want to see featured events, news, and quick links to important sections. </w:t>
      </w:r>
    </w:p>
    <w:p w14:paraId="51E8CCCB" w14:textId="77777777" w:rsidR="00425B09" w:rsidRPr="00B4365B" w:rsidRDefault="00425B09" w:rsidP="00425B09">
      <w:pPr>
        <w:rPr>
          <w:b/>
          <w:bCs/>
        </w:rPr>
      </w:pPr>
    </w:p>
    <w:p w14:paraId="6B056F72" w14:textId="77777777" w:rsidR="00425B09" w:rsidRPr="00B4365B" w:rsidRDefault="00425B09" w:rsidP="00425B09">
      <w:pPr>
        <w:rPr>
          <w:i/>
          <w:iCs/>
        </w:rPr>
      </w:pPr>
      <w:r w:rsidRPr="00B4365B">
        <w:rPr>
          <w:i/>
          <w:iCs/>
        </w:rPr>
        <w:t xml:space="preserve">Event Information: </w:t>
      </w:r>
    </w:p>
    <w:p w14:paraId="4A91513D" w14:textId="77777777" w:rsidR="00425B09" w:rsidRDefault="00425B09" w:rsidP="00425B09"/>
    <w:p w14:paraId="43E66F7F" w14:textId="77777777" w:rsidR="00425B09" w:rsidRDefault="00425B09" w:rsidP="00425B09">
      <w:pPr>
        <w:pStyle w:val="ListParagraph"/>
        <w:numPr>
          <w:ilvl w:val="0"/>
          <w:numId w:val="4"/>
        </w:numPr>
      </w:pPr>
      <w:r>
        <w:t xml:space="preserve">I want to browse upcoming events with engaging graphics, descriptions, and registration options. </w:t>
      </w:r>
    </w:p>
    <w:p w14:paraId="7A5028E9" w14:textId="77777777" w:rsidR="00425B09" w:rsidRDefault="00425B09" w:rsidP="00425B09"/>
    <w:p w14:paraId="24263C05" w14:textId="703E6150" w:rsidR="00EF23FA" w:rsidRDefault="00425B09" w:rsidP="00425B09">
      <w:pPr>
        <w:pStyle w:val="ListParagraph"/>
        <w:numPr>
          <w:ilvl w:val="0"/>
          <w:numId w:val="4"/>
        </w:numPr>
      </w:pPr>
      <w:r>
        <w:t>I want to filter events by type (e.g., social, academic, sports).</w:t>
      </w:r>
    </w:p>
    <w:p w14:paraId="32DF624D" w14:textId="77777777" w:rsidR="00E910BF" w:rsidRDefault="00E910BF" w:rsidP="00E910BF"/>
    <w:p w14:paraId="7E8EBADF" w14:textId="77777777" w:rsidR="00E910BF" w:rsidRPr="00B4365B" w:rsidRDefault="00E910BF" w:rsidP="00E910BF">
      <w:pPr>
        <w:rPr>
          <w:i/>
          <w:iCs/>
        </w:rPr>
      </w:pPr>
      <w:r w:rsidRPr="00B4365B">
        <w:rPr>
          <w:i/>
          <w:iCs/>
        </w:rPr>
        <w:t>Student Resources:</w:t>
      </w:r>
    </w:p>
    <w:p w14:paraId="44A40921" w14:textId="77777777" w:rsidR="00E910BF" w:rsidRDefault="00E910BF" w:rsidP="00E910BF"/>
    <w:p w14:paraId="6820709E" w14:textId="613F2DB9" w:rsidR="00E910BF" w:rsidRDefault="00E910BF" w:rsidP="00E910BF">
      <w:pPr>
        <w:pStyle w:val="ListParagraph"/>
        <w:numPr>
          <w:ilvl w:val="0"/>
          <w:numId w:val="5"/>
        </w:numPr>
      </w:pPr>
      <w:r>
        <w:t>I want to find resources and services available to students, support services, and facilities.</w:t>
      </w:r>
    </w:p>
    <w:p w14:paraId="441F100E" w14:textId="77777777" w:rsidR="008B6E0A" w:rsidRDefault="008B6E0A" w:rsidP="008B6E0A"/>
    <w:p w14:paraId="0A1A6395" w14:textId="77777777" w:rsidR="008B6E0A" w:rsidRPr="008B6E0A" w:rsidRDefault="008B6E0A" w:rsidP="008B6E0A"/>
    <w:p w14:paraId="202CC4E0" w14:textId="77777777" w:rsidR="008B6E0A" w:rsidRPr="00B4365B" w:rsidRDefault="008B6E0A" w:rsidP="008B6E0A">
      <w:pPr>
        <w:rPr>
          <w:i/>
          <w:iCs/>
        </w:rPr>
      </w:pPr>
      <w:r w:rsidRPr="00B4365B">
        <w:rPr>
          <w:i/>
          <w:iCs/>
        </w:rPr>
        <w:t>Contact and Feedback:</w:t>
      </w:r>
    </w:p>
    <w:p w14:paraId="7089842A" w14:textId="77777777" w:rsidR="008B6E0A" w:rsidRDefault="008B6E0A" w:rsidP="008B6E0A"/>
    <w:p w14:paraId="662D84A0" w14:textId="77777777" w:rsidR="00B4365B" w:rsidRDefault="008B6E0A" w:rsidP="00B4365B">
      <w:pPr>
        <w:pStyle w:val="ListParagraph"/>
        <w:numPr>
          <w:ilvl w:val="0"/>
          <w:numId w:val="5"/>
        </w:numPr>
      </w:pPr>
      <w:r>
        <w:t>I want to easily contact the board or provide feedback through forms and social media links.</w:t>
      </w:r>
    </w:p>
    <w:p w14:paraId="5492D3BB" w14:textId="77777777" w:rsidR="00B4365B" w:rsidRDefault="00B4365B" w:rsidP="00B4365B">
      <w:pPr>
        <w:ind w:left="360"/>
      </w:pPr>
    </w:p>
    <w:p w14:paraId="22544CA1" w14:textId="7AEB7602" w:rsidR="003C7CFE" w:rsidRPr="003C7CFE" w:rsidRDefault="00B4365B" w:rsidP="003C7CFE">
      <w:pPr>
        <w:rPr>
          <w:i/>
          <w:iCs/>
        </w:rPr>
      </w:pPr>
      <w:r w:rsidRPr="00B4365B">
        <w:rPr>
          <w:i/>
          <w:iCs/>
        </w:rPr>
        <w:t>Get Involved/Join:</w:t>
      </w:r>
    </w:p>
    <w:p w14:paraId="5D6483A8" w14:textId="77777777" w:rsidR="003C7CFE" w:rsidRDefault="003C7CFE" w:rsidP="00A84907">
      <w:pPr>
        <w:pStyle w:val="ListParagraph"/>
        <w:numPr>
          <w:ilvl w:val="0"/>
          <w:numId w:val="5"/>
        </w:numPr>
        <w:spacing w:line="276" w:lineRule="auto"/>
      </w:pPr>
      <w:r>
        <w:t>As a prospective board member, I want to understand the process for joining the board.</w:t>
      </w:r>
    </w:p>
    <w:p w14:paraId="741BBC11" w14:textId="77777777" w:rsidR="003C7CFE" w:rsidRDefault="003C7CFE" w:rsidP="00A84907">
      <w:pPr>
        <w:pStyle w:val="ListParagraph"/>
        <w:numPr>
          <w:ilvl w:val="0"/>
          <w:numId w:val="5"/>
        </w:numPr>
        <w:spacing w:line="276" w:lineRule="auto"/>
      </w:pPr>
      <w:r>
        <w:t>As a student, I want to know the eligibility criteria for becoming a board member.</w:t>
      </w:r>
    </w:p>
    <w:p w14:paraId="7E7C22B5" w14:textId="72D539B0" w:rsidR="003C7CFE" w:rsidRDefault="003C7CFE" w:rsidP="00A84907">
      <w:pPr>
        <w:pStyle w:val="ListParagraph"/>
        <w:numPr>
          <w:ilvl w:val="0"/>
          <w:numId w:val="5"/>
        </w:numPr>
        <w:spacing w:line="276" w:lineRule="auto"/>
      </w:pPr>
      <w:r>
        <w:t>As a potential participant, I want to learn about the roles and responsibilities of board members.</w:t>
      </w:r>
    </w:p>
    <w:p w14:paraId="7B4C7A07" w14:textId="77777777" w:rsidR="003C7CFE" w:rsidRDefault="003C7CFE" w:rsidP="00A84907">
      <w:pPr>
        <w:pStyle w:val="ListParagraph"/>
        <w:numPr>
          <w:ilvl w:val="0"/>
          <w:numId w:val="5"/>
        </w:numPr>
        <w:spacing w:line="276" w:lineRule="auto"/>
      </w:pPr>
      <w:r>
        <w:t>As a student, I want to access an easy-to-use online application form.</w:t>
      </w:r>
    </w:p>
    <w:p w14:paraId="4FFB9934" w14:textId="77777777" w:rsidR="003C7CFE" w:rsidRDefault="003C7CFE" w:rsidP="00A84907">
      <w:pPr>
        <w:pStyle w:val="ListParagraph"/>
        <w:numPr>
          <w:ilvl w:val="0"/>
          <w:numId w:val="5"/>
        </w:numPr>
        <w:spacing w:line="276" w:lineRule="auto"/>
      </w:pPr>
      <w:r>
        <w:t>As an applicant, I want to provide necessary details such as my name, contact information, academic program, and reasons for wanting to join.</w:t>
      </w:r>
    </w:p>
    <w:p w14:paraId="1599E485" w14:textId="7241903E" w:rsidR="00512357" w:rsidRDefault="00512357" w:rsidP="00A84907">
      <w:pPr>
        <w:pStyle w:val="ListParagraph"/>
        <w:numPr>
          <w:ilvl w:val="0"/>
          <w:numId w:val="5"/>
        </w:numPr>
        <w:spacing w:line="276" w:lineRule="auto"/>
      </w:pPr>
      <w:r w:rsidRPr="00512357">
        <w:t>As a student, I want to filter and select the specific categories or programs I am interested in joining to tailor my application accordingly</w:t>
      </w:r>
    </w:p>
    <w:p w14:paraId="433B9664" w14:textId="77777777" w:rsidR="005F23DF" w:rsidRDefault="005F23DF" w:rsidP="005F23DF"/>
    <w:p w14:paraId="7DFC06D7" w14:textId="7748F312" w:rsidR="005F23DF" w:rsidRPr="00124E0B" w:rsidRDefault="005F23DF" w:rsidP="00124E0B">
      <w:pPr>
        <w:pStyle w:val="ListParagraph"/>
        <w:numPr>
          <w:ilvl w:val="0"/>
          <w:numId w:val="6"/>
        </w:numPr>
        <w:rPr>
          <w:i/>
          <w:iCs/>
        </w:rPr>
      </w:pPr>
      <w:r w:rsidRPr="00124E0B">
        <w:rPr>
          <w:b/>
          <w:bCs/>
          <w:i/>
          <w:iCs/>
        </w:rPr>
        <w:t>As a Student Board Member</w:t>
      </w:r>
      <w:r w:rsidR="00AE5D04">
        <w:rPr>
          <w:b/>
          <w:bCs/>
          <w:i/>
          <w:iCs/>
        </w:rPr>
        <w:t>/Manager</w:t>
      </w:r>
      <w:r w:rsidRPr="00124E0B">
        <w:rPr>
          <w:i/>
          <w:iCs/>
        </w:rPr>
        <w:t>:</w:t>
      </w:r>
    </w:p>
    <w:p w14:paraId="4D720AC4" w14:textId="77777777" w:rsidR="005F23DF" w:rsidRDefault="005F23DF" w:rsidP="005F23DF"/>
    <w:p w14:paraId="489F603D" w14:textId="4A08C4C8" w:rsidR="005F23DF" w:rsidRDefault="005F23DF" w:rsidP="005F23DF">
      <w:r w:rsidRPr="005F23DF">
        <w:rPr>
          <w:i/>
          <w:iCs/>
        </w:rPr>
        <w:t>Post Updates</w:t>
      </w:r>
      <w:r>
        <w:t>:</w:t>
      </w:r>
    </w:p>
    <w:p w14:paraId="253BE0D9" w14:textId="77777777" w:rsidR="005F23DF" w:rsidRDefault="005F23DF" w:rsidP="005F23DF"/>
    <w:p w14:paraId="1E8898C1" w14:textId="052DB2C3" w:rsidR="005F23DF" w:rsidRDefault="005F23DF" w:rsidP="005F23DF">
      <w:pPr>
        <w:pStyle w:val="ListParagraph"/>
        <w:numPr>
          <w:ilvl w:val="0"/>
          <w:numId w:val="5"/>
        </w:numPr>
      </w:pPr>
      <w:r>
        <w:t>I want to create and manage news articles, event postings, and updates with multimedia support (photos, videos).</w:t>
      </w:r>
    </w:p>
    <w:p w14:paraId="4DD41A9E" w14:textId="77777777" w:rsidR="00124E0B" w:rsidRDefault="00124E0B" w:rsidP="00124E0B"/>
    <w:p w14:paraId="0FA609C2" w14:textId="51D8C0EB" w:rsidR="00124E0B" w:rsidRDefault="00124E0B" w:rsidP="00124E0B">
      <w:pPr>
        <w:pStyle w:val="ListParagraph"/>
        <w:numPr>
          <w:ilvl w:val="0"/>
          <w:numId w:val="5"/>
        </w:numPr>
      </w:pPr>
      <w:r w:rsidRPr="00124E0B">
        <w:t>I want to create, edit, and manage event listings with options to track registrations and attendance.</w:t>
      </w:r>
    </w:p>
    <w:p w14:paraId="139C0D38" w14:textId="77777777" w:rsidR="00BC1AB6" w:rsidRDefault="00BC1AB6" w:rsidP="00124E0B">
      <w:pPr>
        <w:rPr>
          <w:b/>
          <w:bCs/>
        </w:rPr>
      </w:pPr>
    </w:p>
    <w:p w14:paraId="5DC567B7" w14:textId="77777777" w:rsidR="00B4365B" w:rsidRDefault="00B4365B" w:rsidP="00B4365B"/>
    <w:p w14:paraId="7C47DF8D" w14:textId="77777777" w:rsidR="00BC1AB6" w:rsidRDefault="00BC1AB6" w:rsidP="00BC1AB6"/>
    <w:p w14:paraId="492771D0" w14:textId="2005A2B8" w:rsidR="00BC1AB6" w:rsidRDefault="00BC1AB6" w:rsidP="00BC1AB6">
      <w:pPr>
        <w:pStyle w:val="ListParagraph"/>
        <w:numPr>
          <w:ilvl w:val="0"/>
          <w:numId w:val="8"/>
        </w:numPr>
        <w:rPr>
          <w:b/>
          <w:bCs/>
        </w:rPr>
      </w:pPr>
      <w:r w:rsidRPr="00BC1AB6">
        <w:rPr>
          <w:b/>
          <w:bCs/>
        </w:rPr>
        <w:t>PAGES TO BE INCLUDED:</w:t>
      </w:r>
    </w:p>
    <w:p w14:paraId="21F60F7E" w14:textId="77777777" w:rsidR="00BC1AB6" w:rsidRDefault="00BC1AB6" w:rsidP="00BC1AB6">
      <w:pPr>
        <w:rPr>
          <w:b/>
          <w:bCs/>
        </w:rPr>
      </w:pPr>
    </w:p>
    <w:p w14:paraId="666485A2" w14:textId="5203B9E5" w:rsidR="00360CAE" w:rsidRPr="00360CAE" w:rsidRDefault="00803594" w:rsidP="003C7CFE">
      <w:pPr>
        <w:pStyle w:val="ListParagraph"/>
        <w:rPr>
          <w:i/>
          <w:iCs/>
        </w:rPr>
      </w:pPr>
      <w:r w:rsidRPr="00360CAE">
        <w:rPr>
          <w:i/>
          <w:iCs/>
        </w:rPr>
        <w:t>Home Page</w:t>
      </w:r>
    </w:p>
    <w:p w14:paraId="3C8112E4" w14:textId="77777777" w:rsidR="00360CAE" w:rsidRDefault="00360CAE" w:rsidP="00360CAE">
      <w:pPr>
        <w:pStyle w:val="ListParagraph"/>
        <w:numPr>
          <w:ilvl w:val="0"/>
          <w:numId w:val="12"/>
        </w:numPr>
      </w:pPr>
      <w:r>
        <w:t>Modern and elegant design featuring fun sliding images.</w:t>
      </w:r>
    </w:p>
    <w:p w14:paraId="3EBE9C14" w14:textId="77777777" w:rsidR="00360CAE" w:rsidRDefault="00360CAE" w:rsidP="00360CAE">
      <w:pPr>
        <w:pStyle w:val="ListParagraph"/>
        <w:numPr>
          <w:ilvl w:val="0"/>
          <w:numId w:val="12"/>
        </w:numPr>
      </w:pPr>
      <w:r>
        <w:t>Search button for easy access.</w:t>
      </w:r>
    </w:p>
    <w:p w14:paraId="317690A5" w14:textId="73FF6F63" w:rsidR="00360CAE" w:rsidRDefault="00360CAE" w:rsidP="00360CAE">
      <w:pPr>
        <w:pStyle w:val="ListParagraph"/>
        <w:numPr>
          <w:ilvl w:val="0"/>
          <w:numId w:val="12"/>
        </w:numPr>
      </w:pPr>
      <w:r>
        <w:t>Display all pages and subpages with just one click. (Refer to the Griffith Student Guild website for an example)</w:t>
      </w:r>
    </w:p>
    <w:p w14:paraId="17A931B9" w14:textId="4416DF4B" w:rsidR="00803594" w:rsidRDefault="00803594" w:rsidP="00360CAE"/>
    <w:p w14:paraId="32EDAE2A" w14:textId="531A61E9" w:rsidR="00360CAE" w:rsidRDefault="00360CAE" w:rsidP="003C7CFE">
      <w:pPr>
        <w:pStyle w:val="ListParagraph"/>
        <w:rPr>
          <w:i/>
          <w:iCs/>
        </w:rPr>
      </w:pPr>
      <w:r w:rsidRPr="00360CAE">
        <w:rPr>
          <w:i/>
          <w:iCs/>
        </w:rPr>
        <w:t>Events Page</w:t>
      </w:r>
    </w:p>
    <w:p w14:paraId="1546C66D" w14:textId="77777777" w:rsidR="00360CAE" w:rsidRDefault="00360CAE" w:rsidP="00360CAE">
      <w:pPr>
        <w:rPr>
          <w:i/>
          <w:iCs/>
        </w:rPr>
      </w:pPr>
    </w:p>
    <w:p w14:paraId="434C9D1E" w14:textId="77777777" w:rsidR="000152E0" w:rsidRDefault="000152E0" w:rsidP="000152E0">
      <w:pPr>
        <w:pStyle w:val="ListParagraph"/>
        <w:numPr>
          <w:ilvl w:val="0"/>
          <w:numId w:val="15"/>
        </w:numPr>
      </w:pPr>
      <w:r>
        <w:t>List of upcoming events with interactive elements and filters.</w:t>
      </w:r>
    </w:p>
    <w:p w14:paraId="6D34725E" w14:textId="77777777" w:rsidR="000152E0" w:rsidRDefault="000152E0" w:rsidP="000152E0">
      <w:pPr>
        <w:pStyle w:val="ListParagraph"/>
        <w:numPr>
          <w:ilvl w:val="0"/>
          <w:numId w:val="15"/>
        </w:numPr>
      </w:pPr>
      <w:r>
        <w:t>Event details with vibrant descriptions, multimedia, and registration options.</w:t>
      </w:r>
    </w:p>
    <w:p w14:paraId="101484A0" w14:textId="77777777" w:rsidR="000152E0" w:rsidRDefault="000152E0" w:rsidP="000152E0">
      <w:pPr>
        <w:pStyle w:val="ListParagraph"/>
        <w:numPr>
          <w:ilvl w:val="0"/>
          <w:numId w:val="15"/>
        </w:numPr>
      </w:pPr>
      <w:r>
        <w:t>Calendar view for easy browsing.</w:t>
      </w:r>
    </w:p>
    <w:p w14:paraId="5E26F315" w14:textId="77777777" w:rsidR="000152E0" w:rsidRDefault="000152E0" w:rsidP="000152E0"/>
    <w:p w14:paraId="737FD115" w14:textId="46485D3A" w:rsidR="000152E0" w:rsidRPr="007F4757" w:rsidRDefault="000152E0" w:rsidP="003C7CFE">
      <w:pPr>
        <w:pStyle w:val="ListParagraph"/>
        <w:rPr>
          <w:i/>
          <w:iCs/>
        </w:rPr>
      </w:pPr>
      <w:r w:rsidRPr="000A3F5A">
        <w:rPr>
          <w:i/>
          <w:iCs/>
        </w:rPr>
        <w:t>Student Resources</w:t>
      </w:r>
    </w:p>
    <w:p w14:paraId="09850C51" w14:textId="7B82BAA4" w:rsidR="000152E0" w:rsidRDefault="000152E0" w:rsidP="000152E0">
      <w:pPr>
        <w:pStyle w:val="ListParagraph"/>
        <w:numPr>
          <w:ilvl w:val="0"/>
          <w:numId w:val="17"/>
        </w:numPr>
      </w:pPr>
      <w:r>
        <w:t>Information about available student support services, and facilities.</w:t>
      </w:r>
    </w:p>
    <w:p w14:paraId="2CF6DE4D" w14:textId="5036324D" w:rsidR="000152E0" w:rsidRDefault="000152E0" w:rsidP="000152E0">
      <w:pPr>
        <w:pStyle w:val="ListParagraph"/>
        <w:numPr>
          <w:ilvl w:val="0"/>
          <w:numId w:val="17"/>
        </w:numPr>
      </w:pPr>
      <w:r>
        <w:t>Links to relevant resources and how to access them.</w:t>
      </w:r>
    </w:p>
    <w:p w14:paraId="6819325F" w14:textId="77777777" w:rsidR="00AE5D04" w:rsidRDefault="00AE5D04" w:rsidP="00AE5D04"/>
    <w:p w14:paraId="1BF06CC5" w14:textId="77777777" w:rsidR="00AE5D04" w:rsidRPr="007F4757" w:rsidRDefault="00AE5D04" w:rsidP="003C7CFE">
      <w:pPr>
        <w:pStyle w:val="ListParagraph"/>
        <w:rPr>
          <w:i/>
          <w:iCs/>
        </w:rPr>
      </w:pPr>
      <w:r w:rsidRPr="007F4757">
        <w:rPr>
          <w:i/>
          <w:iCs/>
        </w:rPr>
        <w:t>Contact/Feedback:</w:t>
      </w:r>
    </w:p>
    <w:p w14:paraId="64B71016" w14:textId="77777777" w:rsidR="007F4757" w:rsidRDefault="00AE5D04" w:rsidP="007F4757">
      <w:pPr>
        <w:pStyle w:val="ListParagraph"/>
        <w:numPr>
          <w:ilvl w:val="0"/>
          <w:numId w:val="19"/>
        </w:numPr>
      </w:pPr>
      <w:r>
        <w:t>Contact form for inquiries and feedback.</w:t>
      </w:r>
    </w:p>
    <w:p w14:paraId="75C69668" w14:textId="77777777" w:rsidR="007F4757" w:rsidRDefault="00AE5D04" w:rsidP="007F4757">
      <w:pPr>
        <w:pStyle w:val="ListParagraph"/>
        <w:numPr>
          <w:ilvl w:val="0"/>
          <w:numId w:val="19"/>
        </w:numPr>
      </w:pPr>
      <w:r>
        <w:t>Social media links and integration.</w:t>
      </w:r>
    </w:p>
    <w:p w14:paraId="3715E095" w14:textId="2E9719D4" w:rsidR="00AE5D04" w:rsidRDefault="00AE5D04" w:rsidP="007F4757">
      <w:pPr>
        <w:pStyle w:val="ListParagraph"/>
        <w:numPr>
          <w:ilvl w:val="0"/>
          <w:numId w:val="19"/>
        </w:numPr>
      </w:pPr>
      <w:r>
        <w:t>Office location map and hours.</w:t>
      </w:r>
    </w:p>
    <w:p w14:paraId="576860EC" w14:textId="77777777" w:rsidR="005D154D" w:rsidRDefault="005D154D" w:rsidP="005D154D"/>
    <w:p w14:paraId="3F66D849" w14:textId="5A49F44F" w:rsidR="005D154D" w:rsidRDefault="005D154D" w:rsidP="003C7CFE">
      <w:pPr>
        <w:pStyle w:val="ListParagraph"/>
      </w:pPr>
      <w:r w:rsidRPr="005D154D">
        <w:rPr>
          <w:i/>
          <w:iCs/>
        </w:rPr>
        <w:t>Get Involved/Join Us</w:t>
      </w:r>
      <w:r w:rsidRPr="005D154D">
        <w:t>:</w:t>
      </w:r>
    </w:p>
    <w:p w14:paraId="08FB4B30" w14:textId="2CD556B7" w:rsidR="005D154D" w:rsidRDefault="006F54C7" w:rsidP="005D154D">
      <w:pPr>
        <w:pStyle w:val="ListParagraph"/>
        <w:numPr>
          <w:ilvl w:val="0"/>
          <w:numId w:val="22"/>
        </w:numPr>
      </w:pPr>
      <w:r>
        <w:t>I</w:t>
      </w:r>
      <w:r w:rsidR="005D154D">
        <w:t>nformation on how students can participate in the board.</w:t>
      </w:r>
    </w:p>
    <w:p w14:paraId="0048B149" w14:textId="77777777" w:rsidR="005D154D" w:rsidRDefault="005D154D" w:rsidP="005D154D">
      <w:pPr>
        <w:pStyle w:val="ListParagraph"/>
        <w:numPr>
          <w:ilvl w:val="0"/>
          <w:numId w:val="22"/>
        </w:numPr>
      </w:pPr>
      <w:r>
        <w:t>Application form for new members.</w:t>
      </w:r>
    </w:p>
    <w:p w14:paraId="65BB600F" w14:textId="77777777" w:rsidR="00953851" w:rsidRDefault="00953851" w:rsidP="00953851"/>
    <w:p w14:paraId="31AE53A4" w14:textId="77777777" w:rsidR="00953851" w:rsidRDefault="00953851" w:rsidP="00953851"/>
    <w:p w14:paraId="07CB86DC" w14:textId="77777777" w:rsidR="00953851" w:rsidRDefault="00953851" w:rsidP="00953851"/>
    <w:p w14:paraId="260155F4" w14:textId="77777777" w:rsidR="00953851" w:rsidRDefault="00953851" w:rsidP="00953851"/>
    <w:p w14:paraId="1C4B35AE" w14:textId="77777777" w:rsidR="00953851" w:rsidRDefault="00953851" w:rsidP="00953851"/>
    <w:p w14:paraId="0C5704FE" w14:textId="77777777" w:rsidR="00953851" w:rsidRDefault="00953851" w:rsidP="00953851"/>
    <w:p w14:paraId="43AC2DB6" w14:textId="2210C595" w:rsidR="00512357" w:rsidRPr="008B1227" w:rsidRDefault="00512357" w:rsidP="00A61A58">
      <w:pPr>
        <w:rPr>
          <w:b/>
          <w:bCs/>
        </w:rPr>
      </w:pPr>
    </w:p>
    <w:p w14:paraId="56BF02EE" w14:textId="32FB06CE" w:rsidR="005D154D" w:rsidRPr="008B1227" w:rsidRDefault="008B1227" w:rsidP="008B1227">
      <w:pPr>
        <w:pStyle w:val="ListParagraph"/>
        <w:numPr>
          <w:ilvl w:val="0"/>
          <w:numId w:val="8"/>
        </w:numPr>
        <w:rPr>
          <w:b/>
          <w:bCs/>
        </w:rPr>
      </w:pPr>
      <w:r w:rsidRPr="008B1227">
        <w:rPr>
          <w:b/>
          <w:bCs/>
        </w:rPr>
        <w:t>WEBSITE LAYOUT AND DESIGN</w:t>
      </w:r>
    </w:p>
    <w:p w14:paraId="2AFA3F9B" w14:textId="77777777" w:rsidR="005D154D" w:rsidRDefault="005D154D" w:rsidP="005D154D"/>
    <w:p w14:paraId="2EFF1214" w14:textId="53A90AFD" w:rsidR="00450ECF" w:rsidRPr="007A7B70" w:rsidRDefault="00450ECF" w:rsidP="007A7B70">
      <w:pPr>
        <w:pStyle w:val="ListParagraph"/>
        <w:numPr>
          <w:ilvl w:val="0"/>
          <w:numId w:val="23"/>
        </w:numPr>
        <w:rPr>
          <w:b/>
          <w:bCs/>
        </w:rPr>
      </w:pPr>
      <w:r w:rsidRPr="007A7B70">
        <w:rPr>
          <w:b/>
          <w:bCs/>
        </w:rPr>
        <w:t>Home page layout and design</w:t>
      </w:r>
    </w:p>
    <w:p w14:paraId="7B2DDFCF" w14:textId="77777777" w:rsidR="00450ECF" w:rsidRDefault="00450ECF" w:rsidP="007F4757">
      <w:pPr>
        <w:rPr>
          <w:b/>
          <w:bCs/>
        </w:rPr>
      </w:pPr>
    </w:p>
    <w:p w14:paraId="79FA9817" w14:textId="358501A2" w:rsidR="00450ECF" w:rsidRDefault="007A7B70" w:rsidP="007A7B70">
      <w:pPr>
        <w:pStyle w:val="ListParagraph"/>
        <w:numPr>
          <w:ilvl w:val="0"/>
          <w:numId w:val="24"/>
        </w:numPr>
        <w:rPr>
          <w:i/>
          <w:iCs/>
        </w:rPr>
      </w:pPr>
      <w:r w:rsidRPr="007A7B70">
        <w:rPr>
          <w:i/>
          <w:iCs/>
        </w:rPr>
        <w:t>Header</w:t>
      </w:r>
    </w:p>
    <w:p w14:paraId="5F3F9372" w14:textId="2E997421" w:rsidR="007A7B70" w:rsidRDefault="007A7B70" w:rsidP="008B1227">
      <w:pPr>
        <w:pStyle w:val="ListParagraph"/>
        <w:rPr>
          <w:rFonts w:ascii="Segoe UI" w:hAnsi="Segoe UI" w:cs="Segoe UI"/>
          <w:color w:val="0D0D0D"/>
          <w:shd w:val="clear" w:color="auto" w:fill="FFFFFF"/>
        </w:rPr>
      </w:pPr>
      <w:r>
        <w:rPr>
          <w:i/>
          <w:iCs/>
        </w:rPr>
        <w:lastRenderedPageBreak/>
        <w:t xml:space="preserve">Logo and Navigation Bar(Hamburger menu): </w:t>
      </w:r>
      <w:r w:rsidRPr="007A7B70">
        <w:t>Navigation Bar should contain</w:t>
      </w:r>
      <w:r>
        <w:rPr>
          <w:i/>
          <w:iCs/>
        </w:rPr>
        <w:t xml:space="preserve"> </w:t>
      </w:r>
      <w:r>
        <w:rPr>
          <w:rFonts w:ascii="Segoe UI" w:hAnsi="Segoe UI" w:cs="Segoe UI"/>
          <w:color w:val="0D0D0D"/>
          <w:shd w:val="clear" w:color="auto" w:fill="FFFFFF"/>
        </w:rPr>
        <w:t>links to different sections of the website, such as Home, Events,</w:t>
      </w:r>
      <w:r w:rsidR="008B1227">
        <w:rPr>
          <w:rFonts w:ascii="Segoe UI" w:hAnsi="Segoe UI" w:cs="Segoe UI"/>
          <w:color w:val="0D0D0D"/>
          <w:shd w:val="clear" w:color="auto" w:fill="FFFFFF"/>
        </w:rPr>
        <w:t xml:space="preserve"> </w:t>
      </w:r>
      <w:r w:rsidR="008B1227" w:rsidRPr="008B1227">
        <w:t>Student Resources,</w:t>
      </w:r>
      <w:r w:rsidR="008B1227">
        <w:rPr>
          <w:i/>
          <w:iCs/>
        </w:rPr>
        <w:t xml:space="preserve"> </w:t>
      </w:r>
      <w:r>
        <w:rPr>
          <w:rFonts w:ascii="Segoe UI" w:hAnsi="Segoe UI" w:cs="Segoe UI"/>
          <w:color w:val="0D0D0D"/>
          <w:shd w:val="clear" w:color="auto" w:fill="FFFFFF"/>
        </w:rPr>
        <w:t>Contact</w:t>
      </w:r>
      <w:r w:rsidR="008B1227">
        <w:rPr>
          <w:rFonts w:ascii="Segoe UI" w:hAnsi="Segoe UI" w:cs="Segoe UI"/>
          <w:color w:val="0D0D0D"/>
          <w:shd w:val="clear" w:color="auto" w:fill="FFFFFF"/>
        </w:rPr>
        <w:t xml:space="preserve"> Us and Join Us.</w:t>
      </w:r>
    </w:p>
    <w:p w14:paraId="7DA6DA92" w14:textId="77777777" w:rsidR="008B1227" w:rsidRDefault="008B1227" w:rsidP="008B1227">
      <w:pPr>
        <w:pStyle w:val="ListParagraph"/>
        <w:rPr>
          <w:i/>
          <w:iCs/>
        </w:rPr>
      </w:pPr>
    </w:p>
    <w:p w14:paraId="50945F08" w14:textId="77777777" w:rsidR="00173C21" w:rsidRDefault="008B1227" w:rsidP="00173C21">
      <w:pPr>
        <w:pStyle w:val="ListParagraph"/>
        <w:numPr>
          <w:ilvl w:val="0"/>
          <w:numId w:val="24"/>
        </w:numPr>
        <w:rPr>
          <w:i/>
          <w:iCs/>
        </w:rPr>
      </w:pPr>
      <w:r w:rsidRPr="008B1227">
        <w:rPr>
          <w:i/>
          <w:iCs/>
        </w:rPr>
        <w:t>Hero Section</w:t>
      </w:r>
    </w:p>
    <w:p w14:paraId="6232A65C" w14:textId="4EE8B5D4" w:rsidR="00542A3B" w:rsidRPr="00173C21" w:rsidRDefault="008B1227" w:rsidP="00173C21">
      <w:pPr>
        <w:pStyle w:val="ListParagraph"/>
        <w:rPr>
          <w:i/>
          <w:iCs/>
        </w:rPr>
      </w:pPr>
      <w:r>
        <w:t xml:space="preserve"> </w:t>
      </w:r>
      <w:r w:rsidRPr="008B1227">
        <w:t>a prominent hero section with a large, high-quality image or a rotating carousel of images</w:t>
      </w:r>
      <w:r w:rsidR="00542A3B">
        <w:t xml:space="preserve">. </w:t>
      </w:r>
      <w:r w:rsidR="00542A3B" w:rsidRPr="00542A3B">
        <w:t>These images highlight major events, announcements, or key messages</w:t>
      </w:r>
      <w:r w:rsidR="00542A3B">
        <w:t xml:space="preserve">. </w:t>
      </w:r>
    </w:p>
    <w:p w14:paraId="6D32AA7A" w14:textId="77777777" w:rsidR="00542A3B" w:rsidRDefault="00542A3B" w:rsidP="00542A3B">
      <w:pPr>
        <w:ind w:left="360"/>
      </w:pPr>
    </w:p>
    <w:p w14:paraId="1292A6C8" w14:textId="77777777" w:rsidR="00173C21" w:rsidRDefault="00542A3B" w:rsidP="00542A3B">
      <w:pPr>
        <w:pStyle w:val="ListParagraph"/>
        <w:numPr>
          <w:ilvl w:val="0"/>
          <w:numId w:val="24"/>
        </w:numPr>
      </w:pPr>
      <w:r w:rsidRPr="00542A3B">
        <w:rPr>
          <w:i/>
          <w:iCs/>
        </w:rPr>
        <w:t>Body</w:t>
      </w:r>
    </w:p>
    <w:p w14:paraId="2FE88334" w14:textId="5B894A7C" w:rsidR="00542A3B" w:rsidRDefault="00DD4C25" w:rsidP="00173C21">
      <w:pPr>
        <w:pStyle w:val="ListParagraph"/>
      </w:pPr>
      <w:r>
        <w:t>T</w:t>
      </w:r>
      <w:r w:rsidR="00542A3B" w:rsidRPr="00542A3B">
        <w:t>he main content area of the homepage features a grid layout showcasing upcoming events</w:t>
      </w:r>
      <w:r w:rsidR="00542A3B">
        <w:t xml:space="preserve">. </w:t>
      </w:r>
      <w:r w:rsidR="00542A3B" w:rsidRPr="00542A3B">
        <w:t>Each event is presented as a card that includes an image, event title, date, and a brief description.</w:t>
      </w:r>
      <w:r w:rsidR="00542A3B">
        <w:t xml:space="preserve"> When users hover over these event cards, subtle animations or changes in appearance</w:t>
      </w:r>
      <w:r>
        <w:t xml:space="preserve"> should</w:t>
      </w:r>
      <w:r w:rsidR="00542A3B">
        <w:t xml:space="preserve"> occur, making the site feel interactive and dynamic.</w:t>
      </w:r>
    </w:p>
    <w:p w14:paraId="16B383F7" w14:textId="77777777" w:rsidR="00173C21" w:rsidRDefault="00173C21" w:rsidP="00173C21">
      <w:pPr>
        <w:pStyle w:val="ListParagraph"/>
      </w:pPr>
    </w:p>
    <w:p w14:paraId="5AB26161" w14:textId="429E4922" w:rsidR="00173C21" w:rsidRPr="00173C21" w:rsidRDefault="00173C21" w:rsidP="00173C21">
      <w:pPr>
        <w:pStyle w:val="ListParagraph"/>
        <w:numPr>
          <w:ilvl w:val="0"/>
          <w:numId w:val="24"/>
        </w:numPr>
      </w:pPr>
      <w:r w:rsidRPr="00173C21">
        <w:rPr>
          <w:i/>
          <w:iCs/>
        </w:rPr>
        <w:t>Footer</w:t>
      </w:r>
    </w:p>
    <w:p w14:paraId="389AE80A" w14:textId="6971AD48" w:rsidR="00173C21" w:rsidRDefault="00173C21" w:rsidP="00173C21">
      <w:pPr>
        <w:pStyle w:val="ListParagraph"/>
      </w:pPr>
      <w:r w:rsidRPr="00173C21">
        <w:t>The footer includes additional navigation links, contact information, and a brief description of the organization. It also features social media links and a subscription form for newsletters or updates.</w:t>
      </w:r>
    </w:p>
    <w:p w14:paraId="3AD675EB" w14:textId="77777777" w:rsidR="00433531" w:rsidRDefault="00433531" w:rsidP="00173C21">
      <w:pPr>
        <w:pStyle w:val="ListParagraph"/>
      </w:pPr>
    </w:p>
    <w:p w14:paraId="3BA11ADE" w14:textId="7C03C80B" w:rsidR="00433531" w:rsidRDefault="00433531" w:rsidP="00433531"/>
    <w:p w14:paraId="70EDA69D" w14:textId="402AD84B" w:rsidR="00433531" w:rsidRDefault="00433531" w:rsidP="00433531">
      <w:pPr>
        <w:pStyle w:val="ListParagraph"/>
        <w:numPr>
          <w:ilvl w:val="0"/>
          <w:numId w:val="23"/>
        </w:numPr>
        <w:rPr>
          <w:b/>
          <w:bCs/>
        </w:rPr>
      </w:pPr>
      <w:r w:rsidRPr="00433531">
        <w:rPr>
          <w:b/>
          <w:bCs/>
        </w:rPr>
        <w:t>Events Page layout and design</w:t>
      </w:r>
    </w:p>
    <w:p w14:paraId="0D06AFE4" w14:textId="77777777" w:rsidR="00433531" w:rsidRDefault="00433531" w:rsidP="00433531">
      <w:pPr>
        <w:rPr>
          <w:b/>
          <w:bCs/>
          <w:i/>
          <w:iCs/>
        </w:rPr>
      </w:pPr>
    </w:p>
    <w:p w14:paraId="186BE066" w14:textId="2DB3DF07" w:rsidR="00433531" w:rsidRPr="00953851" w:rsidRDefault="00953851" w:rsidP="00953851">
      <w:pPr>
        <w:pStyle w:val="ListParagraph"/>
        <w:numPr>
          <w:ilvl w:val="0"/>
          <w:numId w:val="26"/>
        </w:numPr>
        <w:rPr>
          <w:rFonts w:ascii="Segoe UI Light" w:hAnsi="Segoe UI Light" w:cs="Segoe UI Light"/>
          <w:iCs/>
        </w:rPr>
      </w:pPr>
      <w:r>
        <w:rPr>
          <w:rFonts w:ascii="Segoe UI Light" w:hAnsi="Segoe UI Light" w:cs="Segoe UI Light"/>
          <w:iCs/>
        </w:rPr>
        <w:t>Links to Instagram posts and shows a slideshow of images</w:t>
      </w:r>
    </w:p>
    <w:p w14:paraId="43E9A3BF" w14:textId="77777777" w:rsidR="00433531" w:rsidRDefault="00433531" w:rsidP="00433531">
      <w:pPr>
        <w:rPr>
          <w:rFonts w:ascii="Segoe UI Light" w:hAnsi="Segoe UI Light" w:cs="Segoe UI Light"/>
          <w:i/>
          <w:iCs/>
        </w:rPr>
      </w:pPr>
    </w:p>
    <w:p w14:paraId="4C570C95" w14:textId="76787136" w:rsidR="00433531" w:rsidRDefault="00433531" w:rsidP="00433531">
      <w:pPr>
        <w:pStyle w:val="ListParagraph"/>
        <w:numPr>
          <w:ilvl w:val="0"/>
          <w:numId w:val="23"/>
        </w:numPr>
        <w:rPr>
          <w:b/>
          <w:bCs/>
        </w:rPr>
      </w:pPr>
      <w:r w:rsidRPr="00433531">
        <w:rPr>
          <w:b/>
          <w:bCs/>
        </w:rPr>
        <w:t>Student Resources</w:t>
      </w:r>
      <w:r>
        <w:rPr>
          <w:b/>
          <w:bCs/>
        </w:rPr>
        <w:t xml:space="preserve"> </w:t>
      </w:r>
      <w:r w:rsidRPr="00433531">
        <w:rPr>
          <w:b/>
          <w:bCs/>
        </w:rPr>
        <w:t>layout and design</w:t>
      </w:r>
    </w:p>
    <w:p w14:paraId="06A75379" w14:textId="77777777" w:rsidR="00433531" w:rsidRDefault="00433531" w:rsidP="00433531">
      <w:pPr>
        <w:ind w:left="360"/>
        <w:rPr>
          <w:rFonts w:ascii="Segoe UI Light" w:hAnsi="Segoe UI Light" w:cs="Segoe UI Light"/>
          <w:i/>
          <w:iCs/>
        </w:rPr>
      </w:pPr>
    </w:p>
    <w:p w14:paraId="5B7FC7FE" w14:textId="05B6307C" w:rsidR="00433531" w:rsidRDefault="00953851" w:rsidP="00953851">
      <w:pPr>
        <w:pStyle w:val="ListParagraph"/>
        <w:numPr>
          <w:ilvl w:val="0"/>
          <w:numId w:val="26"/>
        </w:numPr>
        <w:rPr>
          <w:rFonts w:ascii="Segoe UI Light" w:hAnsi="Segoe UI Light" w:cs="Segoe UI Light"/>
          <w:iCs/>
        </w:rPr>
      </w:pPr>
      <w:r>
        <w:rPr>
          <w:rFonts w:ascii="Segoe UI Light" w:hAnsi="Segoe UI Light" w:cs="Segoe UI Light"/>
          <w:iCs/>
        </w:rPr>
        <w:t>Links to booking forms for various Student Resources (Advocacy, Wellbeing and Counselling)</w:t>
      </w:r>
    </w:p>
    <w:p w14:paraId="1B82D871" w14:textId="77777777" w:rsidR="00953851" w:rsidRPr="00953851" w:rsidRDefault="00953851" w:rsidP="00953851">
      <w:pPr>
        <w:pStyle w:val="ListParagraph"/>
        <w:rPr>
          <w:rFonts w:ascii="Segoe UI Light" w:hAnsi="Segoe UI Light" w:cs="Segoe UI Light"/>
          <w:iCs/>
        </w:rPr>
      </w:pPr>
    </w:p>
    <w:p w14:paraId="34088E7F" w14:textId="4F074306" w:rsidR="00433531" w:rsidRPr="00433531" w:rsidRDefault="00433531" w:rsidP="00433531">
      <w:pPr>
        <w:pStyle w:val="ListParagraph"/>
        <w:numPr>
          <w:ilvl w:val="0"/>
          <w:numId w:val="23"/>
        </w:numPr>
        <w:rPr>
          <w:rFonts w:ascii="Segoe UI Light" w:hAnsi="Segoe UI Light" w:cs="Segoe UI Light"/>
          <w:b/>
          <w:bCs/>
        </w:rPr>
      </w:pPr>
      <w:r w:rsidRPr="00433531">
        <w:rPr>
          <w:b/>
          <w:bCs/>
        </w:rPr>
        <w:t>Contact/Feedback</w:t>
      </w:r>
      <w:r>
        <w:rPr>
          <w:b/>
          <w:bCs/>
        </w:rPr>
        <w:t xml:space="preserve"> </w:t>
      </w:r>
      <w:r w:rsidRPr="00433531">
        <w:rPr>
          <w:b/>
          <w:bCs/>
        </w:rPr>
        <w:t>layout and design</w:t>
      </w:r>
    </w:p>
    <w:p w14:paraId="02E0068F" w14:textId="3484BA21" w:rsidR="00433531" w:rsidRPr="00953851" w:rsidRDefault="00953851" w:rsidP="00953851">
      <w:pPr>
        <w:pStyle w:val="ListParagraph"/>
        <w:numPr>
          <w:ilvl w:val="0"/>
          <w:numId w:val="26"/>
        </w:numPr>
        <w:rPr>
          <w:rFonts w:ascii="Segoe UI Light" w:hAnsi="Segoe UI Light" w:cs="Segoe UI Light"/>
          <w:i/>
          <w:iCs/>
        </w:rPr>
      </w:pPr>
      <w:r>
        <w:rPr>
          <w:rFonts w:ascii="Segoe UI Light" w:hAnsi="Segoe UI Light" w:cs="Segoe UI Light"/>
          <w:i/>
          <w:iCs/>
        </w:rPr>
        <w:t xml:space="preserve">Links to Student Association Budget 2024 and a contact/Feedback form to submit to </w:t>
      </w:r>
      <w:hyperlink r:id="rId5" w:history="1">
        <w:r w:rsidRPr="006C5C2E">
          <w:rPr>
            <w:rStyle w:val="Hyperlink"/>
            <w:rFonts w:ascii="Segoe UI Light" w:hAnsi="Segoe UI Light" w:cs="Segoe UI Light"/>
            <w:i/>
            <w:iCs/>
          </w:rPr>
          <w:t>library@jcub.edu.au</w:t>
        </w:r>
      </w:hyperlink>
      <w:r>
        <w:rPr>
          <w:rFonts w:ascii="Segoe UI Light" w:hAnsi="Segoe UI Light" w:cs="Segoe UI Light"/>
          <w:i/>
          <w:iCs/>
        </w:rPr>
        <w:t xml:space="preserve"> any queries</w:t>
      </w:r>
    </w:p>
    <w:p w14:paraId="08AF37C1" w14:textId="77777777" w:rsidR="00433531" w:rsidRDefault="00433531" w:rsidP="00433531">
      <w:pPr>
        <w:ind w:left="360"/>
        <w:rPr>
          <w:rFonts w:ascii="Segoe UI Light" w:hAnsi="Segoe UI Light" w:cs="Segoe UI Light"/>
          <w:i/>
          <w:iCs/>
        </w:rPr>
      </w:pPr>
    </w:p>
    <w:p w14:paraId="53E17D8C" w14:textId="77777777" w:rsidR="00433531" w:rsidRDefault="00433531" w:rsidP="00433531">
      <w:pPr>
        <w:ind w:left="360"/>
        <w:rPr>
          <w:rFonts w:ascii="Segoe UI Light" w:hAnsi="Segoe UI Light" w:cs="Segoe UI Light"/>
          <w:i/>
          <w:iCs/>
        </w:rPr>
      </w:pPr>
    </w:p>
    <w:p w14:paraId="1037DB3F" w14:textId="567A90D0" w:rsidR="00433531" w:rsidRDefault="00433531" w:rsidP="00433531">
      <w:pPr>
        <w:pStyle w:val="ListParagraph"/>
        <w:numPr>
          <w:ilvl w:val="0"/>
          <w:numId w:val="23"/>
        </w:numPr>
        <w:rPr>
          <w:b/>
          <w:bCs/>
        </w:rPr>
      </w:pPr>
      <w:r w:rsidRPr="00433531">
        <w:rPr>
          <w:b/>
          <w:bCs/>
        </w:rPr>
        <w:t>Get Involved/Join Us</w:t>
      </w:r>
      <w:r>
        <w:rPr>
          <w:b/>
          <w:bCs/>
        </w:rPr>
        <w:t xml:space="preserve"> </w:t>
      </w:r>
      <w:r w:rsidRPr="00433531">
        <w:rPr>
          <w:b/>
          <w:bCs/>
        </w:rPr>
        <w:t>layout and design</w:t>
      </w:r>
    </w:p>
    <w:p w14:paraId="60494346" w14:textId="1CEB64D5" w:rsidR="00953851" w:rsidRDefault="00953851" w:rsidP="00953851">
      <w:pPr>
        <w:pStyle w:val="ListParagraph"/>
        <w:numPr>
          <w:ilvl w:val="0"/>
          <w:numId w:val="26"/>
        </w:numPr>
        <w:rPr>
          <w:b/>
          <w:bCs/>
        </w:rPr>
      </w:pPr>
      <w:r>
        <w:rPr>
          <w:b/>
          <w:bCs/>
        </w:rPr>
        <w:t>Students can nominate themselves through a contact form to express interest in participating in the Student Board.</w:t>
      </w:r>
    </w:p>
    <w:p w14:paraId="60183D0F" w14:textId="0D8806F0" w:rsidR="00953851" w:rsidRPr="00953851" w:rsidRDefault="00953851" w:rsidP="00953851">
      <w:pPr>
        <w:pStyle w:val="ListParagraph"/>
        <w:numPr>
          <w:ilvl w:val="0"/>
          <w:numId w:val="26"/>
        </w:numPr>
        <w:rPr>
          <w:b/>
          <w:bCs/>
        </w:rPr>
      </w:pPr>
      <w:r>
        <w:rPr>
          <w:b/>
          <w:bCs/>
        </w:rPr>
        <w:t>Download any policies and a relevant Terms of Reference document which governs the Student Board</w:t>
      </w:r>
    </w:p>
    <w:p w14:paraId="182EC04F" w14:textId="745643E1" w:rsidR="00433531" w:rsidRPr="00433531" w:rsidRDefault="00433531" w:rsidP="00433531">
      <w:pPr>
        <w:rPr>
          <w:rFonts w:ascii="Segoe UI Light" w:hAnsi="Segoe UI Light" w:cs="Segoe UI Light"/>
        </w:rPr>
      </w:pPr>
    </w:p>
    <w:p w14:paraId="74DABFE8" w14:textId="77777777" w:rsidR="00450ECF" w:rsidRPr="00450ECF" w:rsidRDefault="00450ECF" w:rsidP="007F4757">
      <w:pPr>
        <w:rPr>
          <w:b/>
          <w:bCs/>
        </w:rPr>
      </w:pPr>
    </w:p>
    <w:p w14:paraId="2804AA30" w14:textId="77777777" w:rsidR="00450ECF" w:rsidRDefault="00450ECF" w:rsidP="007F4757"/>
    <w:p w14:paraId="65412942" w14:textId="77777777" w:rsidR="008B1227" w:rsidRDefault="008B1227" w:rsidP="008B1227">
      <w:pPr>
        <w:rPr>
          <w:b/>
          <w:bCs/>
        </w:rPr>
      </w:pPr>
    </w:p>
    <w:p w14:paraId="0FD8BB78" w14:textId="77777777" w:rsidR="008B1227" w:rsidRPr="00BC1AB6" w:rsidRDefault="008B1227" w:rsidP="008B1227">
      <w:pPr>
        <w:pStyle w:val="ListParagraph"/>
        <w:numPr>
          <w:ilvl w:val="0"/>
          <w:numId w:val="8"/>
        </w:numPr>
        <w:rPr>
          <w:b/>
          <w:bCs/>
        </w:rPr>
      </w:pPr>
      <w:r w:rsidRPr="00BC1AB6">
        <w:rPr>
          <w:b/>
          <w:bCs/>
        </w:rPr>
        <w:t>GENERAL REQUIREMENTS:</w:t>
      </w:r>
    </w:p>
    <w:p w14:paraId="089CB30E" w14:textId="77777777" w:rsidR="008B1227" w:rsidRPr="00124E0B" w:rsidRDefault="008B1227" w:rsidP="008B1227">
      <w:pPr>
        <w:rPr>
          <w:b/>
          <w:bCs/>
        </w:rPr>
      </w:pPr>
    </w:p>
    <w:p w14:paraId="7E8DC5FF" w14:textId="77777777" w:rsidR="008B1227" w:rsidRDefault="008B1227" w:rsidP="008B1227">
      <w:r w:rsidRPr="00BC1AB6">
        <w:rPr>
          <w:b/>
          <w:bCs/>
        </w:rPr>
        <w:t xml:space="preserve">Responsive </w:t>
      </w:r>
      <w:r>
        <w:t xml:space="preserve">: </w:t>
      </w:r>
    </w:p>
    <w:p w14:paraId="1FF1C465" w14:textId="77777777" w:rsidR="008B1227" w:rsidRDefault="008B1227" w:rsidP="008B1227">
      <w:pPr>
        <w:pStyle w:val="ListParagraph"/>
        <w:numPr>
          <w:ilvl w:val="0"/>
          <w:numId w:val="7"/>
        </w:numPr>
      </w:pPr>
      <w:r w:rsidRPr="00BC1AB6">
        <w:lastRenderedPageBreak/>
        <w:t xml:space="preserve">The website should be made responsive to work well in both desktop, tablet, and smartphone screens. </w:t>
      </w:r>
    </w:p>
    <w:p w14:paraId="19081ACE" w14:textId="77777777" w:rsidR="008B1227" w:rsidRDefault="008B1227" w:rsidP="008B1227">
      <w:pPr>
        <w:pStyle w:val="ListParagraph"/>
        <w:numPr>
          <w:ilvl w:val="0"/>
          <w:numId w:val="7"/>
        </w:numPr>
      </w:pPr>
      <w:r w:rsidRPr="00BC1AB6">
        <w:t>Allow the students to easily find their way around well guided by an intuitive navigation design.</w:t>
      </w:r>
    </w:p>
    <w:p w14:paraId="66F90895" w14:textId="77777777" w:rsidR="008B1227" w:rsidRDefault="008B1227" w:rsidP="008B1227">
      <w:pPr>
        <w:pStyle w:val="ListParagraph"/>
        <w:numPr>
          <w:ilvl w:val="0"/>
          <w:numId w:val="7"/>
        </w:numPr>
      </w:pPr>
      <w:r>
        <w:t>Or just as an application</w:t>
      </w:r>
    </w:p>
    <w:p w14:paraId="450DEE16" w14:textId="77777777" w:rsidR="00173C21" w:rsidRDefault="00173C21" w:rsidP="00173C21">
      <w:bookmarkStart w:id="0" w:name="_GoBack"/>
      <w:bookmarkEnd w:id="0"/>
    </w:p>
    <w:p w14:paraId="324B7B56" w14:textId="3FF39262" w:rsidR="00173C21" w:rsidRDefault="00173C21" w:rsidP="00173C21">
      <w:pPr>
        <w:rPr>
          <w:b/>
          <w:bCs/>
        </w:rPr>
      </w:pPr>
      <w:r w:rsidRPr="00173C21">
        <w:rPr>
          <w:b/>
          <w:bCs/>
        </w:rPr>
        <w:t>Additional features</w:t>
      </w:r>
    </w:p>
    <w:p w14:paraId="016528C3" w14:textId="7BCB9D3D" w:rsidR="00173C21" w:rsidRPr="00173C21" w:rsidRDefault="00173C21" w:rsidP="00173C21">
      <w:pPr>
        <w:pStyle w:val="ListParagraph"/>
        <w:numPr>
          <w:ilvl w:val="0"/>
          <w:numId w:val="25"/>
        </w:numPr>
        <w:rPr>
          <w:i/>
          <w:iCs/>
        </w:rPr>
      </w:pPr>
      <w:r w:rsidRPr="00173C21">
        <w:rPr>
          <w:i/>
          <w:iCs/>
        </w:rPr>
        <w:t>Call-to-Action Buttons</w:t>
      </w:r>
      <w:r>
        <w:t xml:space="preserve">: </w:t>
      </w:r>
      <w:r w:rsidRPr="00173C21">
        <w:t xml:space="preserve">Prominent buttons throughout the site </w:t>
      </w:r>
      <w:r w:rsidR="00EF5A60">
        <w:t xml:space="preserve">that </w:t>
      </w:r>
      <w:r w:rsidRPr="00173C21">
        <w:t>encourage users to take actions like signing up for events or subscribing to updates.</w:t>
      </w:r>
    </w:p>
    <w:p w14:paraId="4983ABF0" w14:textId="54853DBB" w:rsidR="00173C21" w:rsidRPr="00173C21" w:rsidRDefault="00173C21" w:rsidP="00173C21">
      <w:pPr>
        <w:pStyle w:val="ListParagraph"/>
        <w:numPr>
          <w:ilvl w:val="0"/>
          <w:numId w:val="25"/>
        </w:numPr>
        <w:rPr>
          <w:i/>
          <w:iCs/>
        </w:rPr>
      </w:pPr>
      <w:r w:rsidRPr="00173C21">
        <w:rPr>
          <w:i/>
          <w:iCs/>
        </w:rPr>
        <w:t>Search Functionality</w:t>
      </w:r>
      <w:r>
        <w:t>:</w:t>
      </w:r>
      <w:r w:rsidR="00EF5A60">
        <w:t xml:space="preserve"> </w:t>
      </w:r>
      <w:r w:rsidR="00EF5A60">
        <w:rPr>
          <w:rFonts w:ascii="Segoe UI" w:hAnsi="Segoe UI" w:cs="Segoe UI"/>
          <w:color w:val="0D0D0D"/>
          <w:shd w:val="clear" w:color="auto" w:fill="FFFFFF"/>
        </w:rPr>
        <w:t>A search bar to allow users to quickly find specific events or information on the website.</w:t>
      </w:r>
    </w:p>
    <w:p w14:paraId="199B031A" w14:textId="77777777" w:rsidR="00450ECF" w:rsidRPr="00360CAE" w:rsidRDefault="00450ECF" w:rsidP="007F4757"/>
    <w:sectPr w:rsidR="00450ECF" w:rsidRPr="00360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87A4E"/>
    <w:multiLevelType w:val="hybridMultilevel"/>
    <w:tmpl w:val="67BAAD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F74A46"/>
    <w:multiLevelType w:val="hybridMultilevel"/>
    <w:tmpl w:val="661CC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05AB9"/>
    <w:multiLevelType w:val="hybridMultilevel"/>
    <w:tmpl w:val="2F58D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12C"/>
    <w:multiLevelType w:val="hybridMultilevel"/>
    <w:tmpl w:val="398AED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ED72C2"/>
    <w:multiLevelType w:val="hybridMultilevel"/>
    <w:tmpl w:val="946C6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247A2E"/>
    <w:multiLevelType w:val="hybridMultilevel"/>
    <w:tmpl w:val="F028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C97AEC"/>
    <w:multiLevelType w:val="hybridMultilevel"/>
    <w:tmpl w:val="195E8B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13616DA"/>
    <w:multiLevelType w:val="hybridMultilevel"/>
    <w:tmpl w:val="353EE75E"/>
    <w:lvl w:ilvl="0" w:tplc="5C4C564C">
      <w:numFmt w:val="bullet"/>
      <w:lvlText w:val="-"/>
      <w:lvlJc w:val="left"/>
      <w:pPr>
        <w:ind w:left="720" w:hanging="360"/>
      </w:pPr>
      <w:rPr>
        <w:rFonts w:ascii="Segoe UI Light" w:eastAsiaTheme="minorHAnsi" w:hAnsi="Segoe UI Light" w:cs="Segoe U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52715F"/>
    <w:multiLevelType w:val="hybridMultilevel"/>
    <w:tmpl w:val="4642D47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3B4A2E"/>
    <w:multiLevelType w:val="hybridMultilevel"/>
    <w:tmpl w:val="F8B256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9B34570"/>
    <w:multiLevelType w:val="hybridMultilevel"/>
    <w:tmpl w:val="40DA548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05064A"/>
    <w:multiLevelType w:val="hybridMultilevel"/>
    <w:tmpl w:val="F488A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F35C88"/>
    <w:multiLevelType w:val="hybridMultilevel"/>
    <w:tmpl w:val="0D5CD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C44A87"/>
    <w:multiLevelType w:val="hybridMultilevel"/>
    <w:tmpl w:val="B0AAF5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2BB3DCD"/>
    <w:multiLevelType w:val="hybridMultilevel"/>
    <w:tmpl w:val="22F8D6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6C481E"/>
    <w:multiLevelType w:val="hybridMultilevel"/>
    <w:tmpl w:val="ED2662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C354AB7"/>
    <w:multiLevelType w:val="hybridMultilevel"/>
    <w:tmpl w:val="4912BD7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C07FF9"/>
    <w:multiLevelType w:val="hybridMultilevel"/>
    <w:tmpl w:val="8C76250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4FAE068A"/>
    <w:multiLevelType w:val="hybridMultilevel"/>
    <w:tmpl w:val="31E2F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C64D6C"/>
    <w:multiLevelType w:val="hybridMultilevel"/>
    <w:tmpl w:val="B90EE6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D1C1009"/>
    <w:multiLevelType w:val="hybridMultilevel"/>
    <w:tmpl w:val="B69E5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D63A40"/>
    <w:multiLevelType w:val="hybridMultilevel"/>
    <w:tmpl w:val="F2F67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430E88"/>
    <w:multiLevelType w:val="hybridMultilevel"/>
    <w:tmpl w:val="AECC54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44676C1"/>
    <w:multiLevelType w:val="hybridMultilevel"/>
    <w:tmpl w:val="FE1E8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662FCB"/>
    <w:multiLevelType w:val="hybridMultilevel"/>
    <w:tmpl w:val="785A9D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FE82FCE"/>
    <w:multiLevelType w:val="hybridMultilevel"/>
    <w:tmpl w:val="38DA5456"/>
    <w:lvl w:ilvl="0" w:tplc="20C6C8C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20"/>
  </w:num>
  <w:num w:numId="3">
    <w:abstractNumId w:val="4"/>
  </w:num>
  <w:num w:numId="4">
    <w:abstractNumId w:val="21"/>
  </w:num>
  <w:num w:numId="5">
    <w:abstractNumId w:val="2"/>
  </w:num>
  <w:num w:numId="6">
    <w:abstractNumId w:val="3"/>
  </w:num>
  <w:num w:numId="7">
    <w:abstractNumId w:val="23"/>
  </w:num>
  <w:num w:numId="8">
    <w:abstractNumId w:val="0"/>
  </w:num>
  <w:num w:numId="9">
    <w:abstractNumId w:val="10"/>
  </w:num>
  <w:num w:numId="10">
    <w:abstractNumId w:val="16"/>
  </w:num>
  <w:num w:numId="11">
    <w:abstractNumId w:val="14"/>
  </w:num>
  <w:num w:numId="12">
    <w:abstractNumId w:val="13"/>
  </w:num>
  <w:num w:numId="13">
    <w:abstractNumId w:val="5"/>
  </w:num>
  <w:num w:numId="14">
    <w:abstractNumId w:val="12"/>
  </w:num>
  <w:num w:numId="15">
    <w:abstractNumId w:val="6"/>
  </w:num>
  <w:num w:numId="16">
    <w:abstractNumId w:val="18"/>
  </w:num>
  <w:num w:numId="17">
    <w:abstractNumId w:val="19"/>
  </w:num>
  <w:num w:numId="18">
    <w:abstractNumId w:val="11"/>
  </w:num>
  <w:num w:numId="19">
    <w:abstractNumId w:val="24"/>
  </w:num>
  <w:num w:numId="20">
    <w:abstractNumId w:val="15"/>
  </w:num>
  <w:num w:numId="21">
    <w:abstractNumId w:val="17"/>
  </w:num>
  <w:num w:numId="22">
    <w:abstractNumId w:val="9"/>
  </w:num>
  <w:num w:numId="23">
    <w:abstractNumId w:val="8"/>
  </w:num>
  <w:num w:numId="24">
    <w:abstractNumId w:val="22"/>
  </w:num>
  <w:num w:numId="25">
    <w:abstractNumId w:val="1"/>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DBF"/>
    <w:rsid w:val="000152E0"/>
    <w:rsid w:val="000158E8"/>
    <w:rsid w:val="000A3F5A"/>
    <w:rsid w:val="000E5EF1"/>
    <w:rsid w:val="00124E0B"/>
    <w:rsid w:val="00173C21"/>
    <w:rsid w:val="00253DBF"/>
    <w:rsid w:val="003338B8"/>
    <w:rsid w:val="0034513A"/>
    <w:rsid w:val="00360CAE"/>
    <w:rsid w:val="003C7CFE"/>
    <w:rsid w:val="00425B09"/>
    <w:rsid w:val="00433531"/>
    <w:rsid w:val="00450ECF"/>
    <w:rsid w:val="004664F1"/>
    <w:rsid w:val="00512357"/>
    <w:rsid w:val="00542A3B"/>
    <w:rsid w:val="00593B63"/>
    <w:rsid w:val="005D154D"/>
    <w:rsid w:val="005E7708"/>
    <w:rsid w:val="005F23DF"/>
    <w:rsid w:val="00631F4C"/>
    <w:rsid w:val="006F54C7"/>
    <w:rsid w:val="007A7B70"/>
    <w:rsid w:val="007F4757"/>
    <w:rsid w:val="00803594"/>
    <w:rsid w:val="008B1227"/>
    <w:rsid w:val="008B6E0A"/>
    <w:rsid w:val="00953851"/>
    <w:rsid w:val="00A61A58"/>
    <w:rsid w:val="00A84907"/>
    <w:rsid w:val="00AB1EE1"/>
    <w:rsid w:val="00AE5D04"/>
    <w:rsid w:val="00B4365B"/>
    <w:rsid w:val="00BC1AB6"/>
    <w:rsid w:val="00DD4C25"/>
    <w:rsid w:val="00E80E37"/>
    <w:rsid w:val="00E910BF"/>
    <w:rsid w:val="00EF23FA"/>
    <w:rsid w:val="00EF5A60"/>
    <w:rsid w:val="00FA496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8BAD0"/>
  <w15:chartTrackingRefBased/>
  <w15:docId w15:val="{A8E1DA92-318C-8042-9045-A3EFF8C1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D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D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D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D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DBF"/>
    <w:rPr>
      <w:rFonts w:eastAsiaTheme="majorEastAsia" w:cstheme="majorBidi"/>
      <w:color w:val="272727" w:themeColor="text1" w:themeTint="D8"/>
    </w:rPr>
  </w:style>
  <w:style w:type="paragraph" w:styleId="Title">
    <w:name w:val="Title"/>
    <w:basedOn w:val="Normal"/>
    <w:next w:val="Normal"/>
    <w:link w:val="TitleChar"/>
    <w:uiPriority w:val="10"/>
    <w:qFormat/>
    <w:rsid w:val="00253D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D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D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DBF"/>
    <w:rPr>
      <w:i/>
      <w:iCs/>
      <w:color w:val="404040" w:themeColor="text1" w:themeTint="BF"/>
    </w:rPr>
  </w:style>
  <w:style w:type="paragraph" w:styleId="ListParagraph">
    <w:name w:val="List Paragraph"/>
    <w:basedOn w:val="Normal"/>
    <w:uiPriority w:val="34"/>
    <w:qFormat/>
    <w:rsid w:val="00253DBF"/>
    <w:pPr>
      <w:ind w:left="720"/>
      <w:contextualSpacing/>
    </w:pPr>
  </w:style>
  <w:style w:type="character" w:styleId="IntenseEmphasis">
    <w:name w:val="Intense Emphasis"/>
    <w:basedOn w:val="DefaultParagraphFont"/>
    <w:uiPriority w:val="21"/>
    <w:qFormat/>
    <w:rsid w:val="00253DBF"/>
    <w:rPr>
      <w:i/>
      <w:iCs/>
      <w:color w:val="0F4761" w:themeColor="accent1" w:themeShade="BF"/>
    </w:rPr>
  </w:style>
  <w:style w:type="paragraph" w:styleId="IntenseQuote">
    <w:name w:val="Intense Quote"/>
    <w:basedOn w:val="Normal"/>
    <w:next w:val="Normal"/>
    <w:link w:val="IntenseQuoteChar"/>
    <w:uiPriority w:val="30"/>
    <w:qFormat/>
    <w:rsid w:val="00253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DBF"/>
    <w:rPr>
      <w:i/>
      <w:iCs/>
      <w:color w:val="0F4761" w:themeColor="accent1" w:themeShade="BF"/>
    </w:rPr>
  </w:style>
  <w:style w:type="character" w:styleId="IntenseReference">
    <w:name w:val="Intense Reference"/>
    <w:basedOn w:val="DefaultParagraphFont"/>
    <w:uiPriority w:val="32"/>
    <w:qFormat/>
    <w:rsid w:val="00253DBF"/>
    <w:rPr>
      <w:b/>
      <w:bCs/>
      <w:smallCaps/>
      <w:color w:val="0F4761" w:themeColor="accent1" w:themeShade="BF"/>
      <w:spacing w:val="5"/>
    </w:rPr>
  </w:style>
  <w:style w:type="character" w:styleId="Hyperlink">
    <w:name w:val="Hyperlink"/>
    <w:basedOn w:val="DefaultParagraphFont"/>
    <w:uiPriority w:val="99"/>
    <w:unhideWhenUsed/>
    <w:rsid w:val="009538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86247">
      <w:bodyDiv w:val="1"/>
      <w:marLeft w:val="0"/>
      <w:marRight w:val="0"/>
      <w:marTop w:val="0"/>
      <w:marBottom w:val="0"/>
      <w:divBdr>
        <w:top w:val="none" w:sz="0" w:space="0" w:color="auto"/>
        <w:left w:val="none" w:sz="0" w:space="0" w:color="auto"/>
        <w:bottom w:val="none" w:sz="0" w:space="0" w:color="auto"/>
        <w:right w:val="none" w:sz="0" w:space="0" w:color="auto"/>
      </w:divBdr>
    </w:div>
    <w:div w:id="288974928">
      <w:bodyDiv w:val="1"/>
      <w:marLeft w:val="0"/>
      <w:marRight w:val="0"/>
      <w:marTop w:val="0"/>
      <w:marBottom w:val="0"/>
      <w:divBdr>
        <w:top w:val="none" w:sz="0" w:space="0" w:color="auto"/>
        <w:left w:val="none" w:sz="0" w:space="0" w:color="auto"/>
        <w:bottom w:val="none" w:sz="0" w:space="0" w:color="auto"/>
        <w:right w:val="none" w:sz="0" w:space="0" w:color="auto"/>
      </w:divBdr>
    </w:div>
    <w:div w:id="298611203">
      <w:bodyDiv w:val="1"/>
      <w:marLeft w:val="0"/>
      <w:marRight w:val="0"/>
      <w:marTop w:val="0"/>
      <w:marBottom w:val="0"/>
      <w:divBdr>
        <w:top w:val="none" w:sz="0" w:space="0" w:color="auto"/>
        <w:left w:val="none" w:sz="0" w:space="0" w:color="auto"/>
        <w:bottom w:val="none" w:sz="0" w:space="0" w:color="auto"/>
        <w:right w:val="none" w:sz="0" w:space="0" w:color="auto"/>
      </w:divBdr>
    </w:div>
    <w:div w:id="419528098">
      <w:bodyDiv w:val="1"/>
      <w:marLeft w:val="0"/>
      <w:marRight w:val="0"/>
      <w:marTop w:val="0"/>
      <w:marBottom w:val="0"/>
      <w:divBdr>
        <w:top w:val="none" w:sz="0" w:space="0" w:color="auto"/>
        <w:left w:val="none" w:sz="0" w:space="0" w:color="auto"/>
        <w:bottom w:val="none" w:sz="0" w:space="0" w:color="auto"/>
        <w:right w:val="none" w:sz="0" w:space="0" w:color="auto"/>
      </w:divBdr>
    </w:div>
    <w:div w:id="538855627">
      <w:bodyDiv w:val="1"/>
      <w:marLeft w:val="0"/>
      <w:marRight w:val="0"/>
      <w:marTop w:val="0"/>
      <w:marBottom w:val="0"/>
      <w:divBdr>
        <w:top w:val="none" w:sz="0" w:space="0" w:color="auto"/>
        <w:left w:val="none" w:sz="0" w:space="0" w:color="auto"/>
        <w:bottom w:val="none" w:sz="0" w:space="0" w:color="auto"/>
        <w:right w:val="none" w:sz="0" w:space="0" w:color="auto"/>
      </w:divBdr>
    </w:div>
    <w:div w:id="616063508">
      <w:bodyDiv w:val="1"/>
      <w:marLeft w:val="0"/>
      <w:marRight w:val="0"/>
      <w:marTop w:val="0"/>
      <w:marBottom w:val="0"/>
      <w:divBdr>
        <w:top w:val="none" w:sz="0" w:space="0" w:color="auto"/>
        <w:left w:val="none" w:sz="0" w:space="0" w:color="auto"/>
        <w:bottom w:val="none" w:sz="0" w:space="0" w:color="auto"/>
        <w:right w:val="none" w:sz="0" w:space="0" w:color="auto"/>
      </w:divBdr>
    </w:div>
    <w:div w:id="666326345">
      <w:bodyDiv w:val="1"/>
      <w:marLeft w:val="0"/>
      <w:marRight w:val="0"/>
      <w:marTop w:val="0"/>
      <w:marBottom w:val="0"/>
      <w:divBdr>
        <w:top w:val="none" w:sz="0" w:space="0" w:color="auto"/>
        <w:left w:val="none" w:sz="0" w:space="0" w:color="auto"/>
        <w:bottom w:val="none" w:sz="0" w:space="0" w:color="auto"/>
        <w:right w:val="none" w:sz="0" w:space="0" w:color="auto"/>
      </w:divBdr>
    </w:div>
    <w:div w:id="774597360">
      <w:bodyDiv w:val="1"/>
      <w:marLeft w:val="0"/>
      <w:marRight w:val="0"/>
      <w:marTop w:val="0"/>
      <w:marBottom w:val="0"/>
      <w:divBdr>
        <w:top w:val="none" w:sz="0" w:space="0" w:color="auto"/>
        <w:left w:val="none" w:sz="0" w:space="0" w:color="auto"/>
        <w:bottom w:val="none" w:sz="0" w:space="0" w:color="auto"/>
        <w:right w:val="none" w:sz="0" w:space="0" w:color="auto"/>
      </w:divBdr>
    </w:div>
    <w:div w:id="805396869">
      <w:bodyDiv w:val="1"/>
      <w:marLeft w:val="0"/>
      <w:marRight w:val="0"/>
      <w:marTop w:val="0"/>
      <w:marBottom w:val="0"/>
      <w:divBdr>
        <w:top w:val="none" w:sz="0" w:space="0" w:color="auto"/>
        <w:left w:val="none" w:sz="0" w:space="0" w:color="auto"/>
        <w:bottom w:val="none" w:sz="0" w:space="0" w:color="auto"/>
        <w:right w:val="none" w:sz="0" w:space="0" w:color="auto"/>
      </w:divBdr>
    </w:div>
    <w:div w:id="836920051">
      <w:bodyDiv w:val="1"/>
      <w:marLeft w:val="0"/>
      <w:marRight w:val="0"/>
      <w:marTop w:val="0"/>
      <w:marBottom w:val="0"/>
      <w:divBdr>
        <w:top w:val="none" w:sz="0" w:space="0" w:color="auto"/>
        <w:left w:val="none" w:sz="0" w:space="0" w:color="auto"/>
        <w:bottom w:val="none" w:sz="0" w:space="0" w:color="auto"/>
        <w:right w:val="none" w:sz="0" w:space="0" w:color="auto"/>
      </w:divBdr>
      <w:divsChild>
        <w:div w:id="29456633">
          <w:marLeft w:val="0"/>
          <w:marRight w:val="0"/>
          <w:marTop w:val="0"/>
          <w:marBottom w:val="0"/>
          <w:divBdr>
            <w:top w:val="none" w:sz="0" w:space="0" w:color="auto"/>
            <w:left w:val="none" w:sz="0" w:space="0" w:color="auto"/>
            <w:bottom w:val="none" w:sz="0" w:space="0" w:color="auto"/>
            <w:right w:val="none" w:sz="0" w:space="0" w:color="auto"/>
          </w:divBdr>
        </w:div>
        <w:div w:id="55587419">
          <w:marLeft w:val="0"/>
          <w:marRight w:val="0"/>
          <w:marTop w:val="0"/>
          <w:marBottom w:val="0"/>
          <w:divBdr>
            <w:top w:val="none" w:sz="0" w:space="0" w:color="auto"/>
            <w:left w:val="none" w:sz="0" w:space="0" w:color="auto"/>
            <w:bottom w:val="none" w:sz="0" w:space="0" w:color="auto"/>
            <w:right w:val="none" w:sz="0" w:space="0" w:color="auto"/>
          </w:divBdr>
        </w:div>
        <w:div w:id="1481071914">
          <w:marLeft w:val="0"/>
          <w:marRight w:val="0"/>
          <w:marTop w:val="0"/>
          <w:marBottom w:val="0"/>
          <w:divBdr>
            <w:top w:val="none" w:sz="0" w:space="0" w:color="auto"/>
            <w:left w:val="none" w:sz="0" w:space="0" w:color="auto"/>
            <w:bottom w:val="none" w:sz="0" w:space="0" w:color="auto"/>
            <w:right w:val="none" w:sz="0" w:space="0" w:color="auto"/>
          </w:divBdr>
        </w:div>
        <w:div w:id="994913862">
          <w:marLeft w:val="0"/>
          <w:marRight w:val="0"/>
          <w:marTop w:val="0"/>
          <w:marBottom w:val="0"/>
          <w:divBdr>
            <w:top w:val="none" w:sz="0" w:space="0" w:color="auto"/>
            <w:left w:val="none" w:sz="0" w:space="0" w:color="auto"/>
            <w:bottom w:val="none" w:sz="0" w:space="0" w:color="auto"/>
            <w:right w:val="none" w:sz="0" w:space="0" w:color="auto"/>
          </w:divBdr>
        </w:div>
        <w:div w:id="915214094">
          <w:marLeft w:val="0"/>
          <w:marRight w:val="0"/>
          <w:marTop w:val="0"/>
          <w:marBottom w:val="0"/>
          <w:divBdr>
            <w:top w:val="none" w:sz="0" w:space="0" w:color="auto"/>
            <w:left w:val="none" w:sz="0" w:space="0" w:color="auto"/>
            <w:bottom w:val="none" w:sz="0" w:space="0" w:color="auto"/>
            <w:right w:val="none" w:sz="0" w:space="0" w:color="auto"/>
          </w:divBdr>
        </w:div>
        <w:div w:id="132450873">
          <w:marLeft w:val="0"/>
          <w:marRight w:val="0"/>
          <w:marTop w:val="0"/>
          <w:marBottom w:val="0"/>
          <w:divBdr>
            <w:top w:val="none" w:sz="0" w:space="0" w:color="auto"/>
            <w:left w:val="none" w:sz="0" w:space="0" w:color="auto"/>
            <w:bottom w:val="none" w:sz="0" w:space="0" w:color="auto"/>
            <w:right w:val="none" w:sz="0" w:space="0" w:color="auto"/>
          </w:divBdr>
        </w:div>
        <w:div w:id="894658376">
          <w:marLeft w:val="0"/>
          <w:marRight w:val="0"/>
          <w:marTop w:val="0"/>
          <w:marBottom w:val="0"/>
          <w:divBdr>
            <w:top w:val="none" w:sz="0" w:space="0" w:color="auto"/>
            <w:left w:val="none" w:sz="0" w:space="0" w:color="auto"/>
            <w:bottom w:val="none" w:sz="0" w:space="0" w:color="auto"/>
            <w:right w:val="none" w:sz="0" w:space="0" w:color="auto"/>
          </w:divBdr>
        </w:div>
        <w:div w:id="1581478394">
          <w:marLeft w:val="0"/>
          <w:marRight w:val="0"/>
          <w:marTop w:val="0"/>
          <w:marBottom w:val="0"/>
          <w:divBdr>
            <w:top w:val="none" w:sz="0" w:space="0" w:color="auto"/>
            <w:left w:val="none" w:sz="0" w:space="0" w:color="auto"/>
            <w:bottom w:val="none" w:sz="0" w:space="0" w:color="auto"/>
            <w:right w:val="none" w:sz="0" w:space="0" w:color="auto"/>
          </w:divBdr>
        </w:div>
      </w:divsChild>
    </w:div>
    <w:div w:id="860358532">
      <w:bodyDiv w:val="1"/>
      <w:marLeft w:val="0"/>
      <w:marRight w:val="0"/>
      <w:marTop w:val="0"/>
      <w:marBottom w:val="0"/>
      <w:divBdr>
        <w:top w:val="none" w:sz="0" w:space="0" w:color="auto"/>
        <w:left w:val="none" w:sz="0" w:space="0" w:color="auto"/>
        <w:bottom w:val="none" w:sz="0" w:space="0" w:color="auto"/>
        <w:right w:val="none" w:sz="0" w:space="0" w:color="auto"/>
      </w:divBdr>
    </w:div>
    <w:div w:id="957300236">
      <w:bodyDiv w:val="1"/>
      <w:marLeft w:val="0"/>
      <w:marRight w:val="0"/>
      <w:marTop w:val="0"/>
      <w:marBottom w:val="0"/>
      <w:divBdr>
        <w:top w:val="none" w:sz="0" w:space="0" w:color="auto"/>
        <w:left w:val="none" w:sz="0" w:space="0" w:color="auto"/>
        <w:bottom w:val="none" w:sz="0" w:space="0" w:color="auto"/>
        <w:right w:val="none" w:sz="0" w:space="0" w:color="auto"/>
      </w:divBdr>
    </w:div>
    <w:div w:id="1086001702">
      <w:bodyDiv w:val="1"/>
      <w:marLeft w:val="0"/>
      <w:marRight w:val="0"/>
      <w:marTop w:val="0"/>
      <w:marBottom w:val="0"/>
      <w:divBdr>
        <w:top w:val="none" w:sz="0" w:space="0" w:color="auto"/>
        <w:left w:val="none" w:sz="0" w:space="0" w:color="auto"/>
        <w:bottom w:val="none" w:sz="0" w:space="0" w:color="auto"/>
        <w:right w:val="none" w:sz="0" w:space="0" w:color="auto"/>
      </w:divBdr>
    </w:div>
    <w:div w:id="1458253063">
      <w:bodyDiv w:val="1"/>
      <w:marLeft w:val="0"/>
      <w:marRight w:val="0"/>
      <w:marTop w:val="0"/>
      <w:marBottom w:val="0"/>
      <w:divBdr>
        <w:top w:val="none" w:sz="0" w:space="0" w:color="auto"/>
        <w:left w:val="none" w:sz="0" w:space="0" w:color="auto"/>
        <w:bottom w:val="none" w:sz="0" w:space="0" w:color="auto"/>
        <w:right w:val="none" w:sz="0" w:space="0" w:color="auto"/>
      </w:divBdr>
      <w:divsChild>
        <w:div w:id="596405031">
          <w:marLeft w:val="0"/>
          <w:marRight w:val="0"/>
          <w:marTop w:val="0"/>
          <w:marBottom w:val="0"/>
          <w:divBdr>
            <w:top w:val="single" w:sz="2" w:space="0" w:color="E3E3E3"/>
            <w:left w:val="single" w:sz="2" w:space="0" w:color="E3E3E3"/>
            <w:bottom w:val="single" w:sz="2" w:space="0" w:color="E3E3E3"/>
            <w:right w:val="single" w:sz="2" w:space="0" w:color="E3E3E3"/>
          </w:divBdr>
          <w:divsChild>
            <w:div w:id="1170876463">
              <w:marLeft w:val="0"/>
              <w:marRight w:val="0"/>
              <w:marTop w:val="0"/>
              <w:marBottom w:val="0"/>
              <w:divBdr>
                <w:top w:val="single" w:sz="2" w:space="0" w:color="E3E3E3"/>
                <w:left w:val="single" w:sz="2" w:space="0" w:color="E3E3E3"/>
                <w:bottom w:val="single" w:sz="2" w:space="0" w:color="E3E3E3"/>
                <w:right w:val="single" w:sz="2" w:space="0" w:color="E3E3E3"/>
              </w:divBdr>
              <w:divsChild>
                <w:div w:id="545610096">
                  <w:marLeft w:val="0"/>
                  <w:marRight w:val="0"/>
                  <w:marTop w:val="0"/>
                  <w:marBottom w:val="0"/>
                  <w:divBdr>
                    <w:top w:val="single" w:sz="2" w:space="2" w:color="E3E3E3"/>
                    <w:left w:val="single" w:sz="2" w:space="0" w:color="E3E3E3"/>
                    <w:bottom w:val="single" w:sz="2" w:space="0" w:color="E3E3E3"/>
                    <w:right w:val="single" w:sz="2" w:space="0" w:color="E3E3E3"/>
                  </w:divBdr>
                  <w:divsChild>
                    <w:div w:id="1172599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3423842">
      <w:bodyDiv w:val="1"/>
      <w:marLeft w:val="0"/>
      <w:marRight w:val="0"/>
      <w:marTop w:val="0"/>
      <w:marBottom w:val="0"/>
      <w:divBdr>
        <w:top w:val="none" w:sz="0" w:space="0" w:color="auto"/>
        <w:left w:val="none" w:sz="0" w:space="0" w:color="auto"/>
        <w:bottom w:val="none" w:sz="0" w:space="0" w:color="auto"/>
        <w:right w:val="none" w:sz="0" w:space="0" w:color="auto"/>
      </w:divBdr>
    </w:div>
    <w:div w:id="1514106334">
      <w:bodyDiv w:val="1"/>
      <w:marLeft w:val="0"/>
      <w:marRight w:val="0"/>
      <w:marTop w:val="0"/>
      <w:marBottom w:val="0"/>
      <w:divBdr>
        <w:top w:val="none" w:sz="0" w:space="0" w:color="auto"/>
        <w:left w:val="none" w:sz="0" w:space="0" w:color="auto"/>
        <w:bottom w:val="none" w:sz="0" w:space="0" w:color="auto"/>
        <w:right w:val="none" w:sz="0" w:space="0" w:color="auto"/>
      </w:divBdr>
    </w:div>
    <w:div w:id="1544295697">
      <w:bodyDiv w:val="1"/>
      <w:marLeft w:val="0"/>
      <w:marRight w:val="0"/>
      <w:marTop w:val="0"/>
      <w:marBottom w:val="0"/>
      <w:divBdr>
        <w:top w:val="none" w:sz="0" w:space="0" w:color="auto"/>
        <w:left w:val="none" w:sz="0" w:space="0" w:color="auto"/>
        <w:bottom w:val="none" w:sz="0" w:space="0" w:color="auto"/>
        <w:right w:val="none" w:sz="0" w:space="0" w:color="auto"/>
      </w:divBdr>
    </w:div>
    <w:div w:id="1577395777">
      <w:bodyDiv w:val="1"/>
      <w:marLeft w:val="0"/>
      <w:marRight w:val="0"/>
      <w:marTop w:val="0"/>
      <w:marBottom w:val="0"/>
      <w:divBdr>
        <w:top w:val="none" w:sz="0" w:space="0" w:color="auto"/>
        <w:left w:val="none" w:sz="0" w:space="0" w:color="auto"/>
        <w:bottom w:val="none" w:sz="0" w:space="0" w:color="auto"/>
        <w:right w:val="none" w:sz="0" w:space="0" w:color="auto"/>
      </w:divBdr>
    </w:div>
    <w:div w:id="1615363439">
      <w:bodyDiv w:val="1"/>
      <w:marLeft w:val="0"/>
      <w:marRight w:val="0"/>
      <w:marTop w:val="0"/>
      <w:marBottom w:val="0"/>
      <w:divBdr>
        <w:top w:val="none" w:sz="0" w:space="0" w:color="auto"/>
        <w:left w:val="none" w:sz="0" w:space="0" w:color="auto"/>
        <w:bottom w:val="none" w:sz="0" w:space="0" w:color="auto"/>
        <w:right w:val="none" w:sz="0" w:space="0" w:color="auto"/>
      </w:divBdr>
    </w:div>
    <w:div w:id="1633249852">
      <w:bodyDiv w:val="1"/>
      <w:marLeft w:val="0"/>
      <w:marRight w:val="0"/>
      <w:marTop w:val="0"/>
      <w:marBottom w:val="0"/>
      <w:divBdr>
        <w:top w:val="none" w:sz="0" w:space="0" w:color="auto"/>
        <w:left w:val="none" w:sz="0" w:space="0" w:color="auto"/>
        <w:bottom w:val="none" w:sz="0" w:space="0" w:color="auto"/>
        <w:right w:val="none" w:sz="0" w:space="0" w:color="auto"/>
      </w:divBdr>
    </w:div>
    <w:div w:id="1721395562">
      <w:bodyDiv w:val="1"/>
      <w:marLeft w:val="0"/>
      <w:marRight w:val="0"/>
      <w:marTop w:val="0"/>
      <w:marBottom w:val="0"/>
      <w:divBdr>
        <w:top w:val="none" w:sz="0" w:space="0" w:color="auto"/>
        <w:left w:val="none" w:sz="0" w:space="0" w:color="auto"/>
        <w:bottom w:val="none" w:sz="0" w:space="0" w:color="auto"/>
        <w:right w:val="none" w:sz="0" w:space="0" w:color="auto"/>
      </w:divBdr>
    </w:div>
    <w:div w:id="1976373547">
      <w:bodyDiv w:val="1"/>
      <w:marLeft w:val="0"/>
      <w:marRight w:val="0"/>
      <w:marTop w:val="0"/>
      <w:marBottom w:val="0"/>
      <w:divBdr>
        <w:top w:val="none" w:sz="0" w:space="0" w:color="auto"/>
        <w:left w:val="none" w:sz="0" w:space="0" w:color="auto"/>
        <w:bottom w:val="none" w:sz="0" w:space="0" w:color="auto"/>
        <w:right w:val="none" w:sz="0" w:space="0" w:color="auto"/>
      </w:divBdr>
    </w:div>
    <w:div w:id="2014993016">
      <w:bodyDiv w:val="1"/>
      <w:marLeft w:val="0"/>
      <w:marRight w:val="0"/>
      <w:marTop w:val="0"/>
      <w:marBottom w:val="0"/>
      <w:divBdr>
        <w:top w:val="none" w:sz="0" w:space="0" w:color="auto"/>
        <w:left w:val="none" w:sz="0" w:space="0" w:color="auto"/>
        <w:bottom w:val="none" w:sz="0" w:space="0" w:color="auto"/>
        <w:right w:val="none" w:sz="0" w:space="0" w:color="auto"/>
      </w:divBdr>
    </w:div>
    <w:div w:id="2054231963">
      <w:bodyDiv w:val="1"/>
      <w:marLeft w:val="0"/>
      <w:marRight w:val="0"/>
      <w:marTop w:val="0"/>
      <w:marBottom w:val="0"/>
      <w:divBdr>
        <w:top w:val="none" w:sz="0" w:space="0" w:color="auto"/>
        <w:left w:val="none" w:sz="0" w:space="0" w:color="auto"/>
        <w:bottom w:val="none" w:sz="0" w:space="0" w:color="auto"/>
        <w:right w:val="none" w:sz="0" w:space="0" w:color="auto"/>
      </w:divBdr>
    </w:div>
    <w:div w:id="214330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brary@jcub.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A128F0B4</Template>
  <TotalTime>0</TotalTime>
  <Pages>4</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tzan607@gmail.com</dc:creator>
  <cp:keywords/>
  <dc:description/>
  <cp:lastModifiedBy>Chi Kuo</cp:lastModifiedBy>
  <cp:revision>2</cp:revision>
  <dcterms:created xsi:type="dcterms:W3CDTF">2024-06-18T01:15:00Z</dcterms:created>
  <dcterms:modified xsi:type="dcterms:W3CDTF">2024-06-18T01:15:00Z</dcterms:modified>
</cp:coreProperties>
</file>